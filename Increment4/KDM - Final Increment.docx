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auto"/>
          <w:sz w:val="20"/>
        </w:rPr>
      </w:sdtEndPr>
      <w:sdtContent>
        <w:p w:rsidR="002163EE" w:rsidRDefault="003806E6" w:rsidP="005D2F41">
          <w:pPr>
            <w:pStyle w:val="NoSpacing"/>
          </w:pPr>
          <w:r>
            <w:rPr>
              <w:noProof/>
              <w:lang w:eastAsia="en-US"/>
            </w:rPr>
            <mc:AlternateContent>
              <mc:Choice Requires="wps">
                <w:drawing>
                  <wp:anchor distT="0" distB="0" distL="114300" distR="114300" simplePos="0" relativeHeight="251660288" behindDoc="0" locked="0" layoutInCell="1" allowOverlap="0" wp14:anchorId="743E3944" wp14:editId="1227DCD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1D26" w:rsidRDefault="005E1D26" w:rsidP="005E1D26">
                                <w:pPr>
                                  <w:pStyle w:val="ContactInfo"/>
                                </w:pPr>
                                <w:r>
                                  <w:t>Vishnu Gude</w:t>
                                </w:r>
                              </w:p>
                              <w:p w:rsidR="005D2F41" w:rsidRDefault="008220C2">
                                <w:pPr>
                                  <w:pStyle w:val="ContactInfo"/>
                                </w:pPr>
                                <w:sdt>
                                  <w:sdtPr>
                                    <w:alias w:val="Name"/>
                                    <w:tag w:val=""/>
                                    <w:id w:val="-304397026"/>
                                    <w:placeholder>
                                      <w:docPart w:val="DD3E410F7EB64F9498BE50EB8CF67DC6"/>
                                    </w:placeholder>
                                    <w:dataBinding w:prefixMappings="xmlns:ns0='http://purl.org/dc/elements/1.1/' xmlns:ns1='http://schemas.openxmlformats.org/package/2006/metadata/core-properties' " w:xpath="/ns1:coreProperties[1]/ns0:creator[1]" w:storeItemID="{6C3C8BC8-F283-45AE-878A-BAB7291924A1}"/>
                                    <w:text/>
                                  </w:sdtPr>
                                  <w:sdtEndPr/>
                                  <w:sdtContent>
                                    <w:r w:rsidR="005D2F41">
                                      <w:t>Laxman Dutt Degala</w:t>
                                    </w:r>
                                  </w:sdtContent>
                                </w:sdt>
                              </w:p>
                              <w:p w:rsidR="005D2F41" w:rsidRDefault="005D2F41">
                                <w:pPr>
                                  <w:pStyle w:val="ContactInfo"/>
                                </w:pPr>
                                <w:r>
                                  <w:t>Ayyappa</w:t>
                                </w:r>
                              </w:p>
                              <w:p w:rsidR="005D2F41" w:rsidRDefault="005D2F41">
                                <w:pPr>
                                  <w:pStyle w:val="ContactInfo"/>
                                </w:pPr>
                                <w:r>
                                  <w:t>Akhileshwar</w:t>
                                </w:r>
                              </w:p>
                              <w:p w:rsidR="00CA56C7" w:rsidRDefault="00CA56C7">
                                <w:pPr>
                                  <w:pStyle w:val="ContactInfo"/>
                                </w:pPr>
                                <w:r>
                                  <w:t> | </w:t>
                                </w:r>
                                <w:sdt>
                                  <w:sdtPr>
                                    <w:alias w:val="Course Title"/>
                                    <w:tag w:val=""/>
                                    <w:id w:val="-728219936"/>
                                    <w:placeholder>
                                      <w:docPart w:val="40AD4E49C8A94254B5FFCE92B2FA49D7"/>
                                    </w:placeholder>
                                    <w:dataBinding w:prefixMappings="xmlns:ns0='http://purl.org/dc/elements/1.1/' xmlns:ns1='http://schemas.openxmlformats.org/package/2006/metadata/core-properties' " w:xpath="/ns1:coreProperties[1]/ns1:keywords[1]" w:storeItemID="{6C3C8BC8-F283-45AE-878A-BAB7291924A1}"/>
                                    <w:text/>
                                  </w:sdtPr>
                                  <w:sdtEndPr/>
                                  <w:sdtContent>
                                    <w:r w:rsidR="005D2F41">
                                      <w:t>KDM – CS560</w:t>
                                    </w:r>
                                  </w:sdtContent>
                                </w:sdt>
                                <w:r>
                                  <w:t> | </w:t>
                                </w:r>
                                <w:sdt>
                                  <w:sdtPr>
                                    <w:alias w:val="Date"/>
                                    <w:tag w:val=""/>
                                    <w:id w:val="2032065285"/>
                                    <w:placeholder>
                                      <w:docPart w:val="0322B70743744B98B2A8432FA69881F9"/>
                                    </w:placeholder>
                                    <w:dataBinding w:prefixMappings="xmlns:ns0='http://schemas.microsoft.com/office/2006/coverPageProps' " w:xpath="/ns0:CoverPageProperties[1]/ns0:PublishDate[1]" w:storeItemID="{55AF091B-3C7A-41E3-B477-F2FDAA23CFDA}"/>
                                    <w:date w:fullDate="2014-05-02T00:00:00Z">
                                      <w:dateFormat w:val="MMMM d, yyyy"/>
                                      <w:lid w:val="en-US"/>
                                      <w:storeMappedDataAs w:val="dateTime"/>
                                      <w:calendar w:val="gregorian"/>
                                    </w:date>
                                  </w:sdtPr>
                                  <w:sdtEndPr/>
                                  <w:sdtContent>
                                    <w:r w:rsidR="00C56286">
                                      <w:t>May 2,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43E3944"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5E1D26" w:rsidRDefault="005E1D26" w:rsidP="005E1D26">
                          <w:pPr>
                            <w:pStyle w:val="ContactInfo"/>
                          </w:pPr>
                          <w:r>
                            <w:t>Vishnu Gude</w:t>
                          </w:r>
                        </w:p>
                        <w:p w:rsidR="005D2F41" w:rsidRDefault="008D6D69">
                          <w:pPr>
                            <w:pStyle w:val="ContactInfo"/>
                          </w:pPr>
                          <w:sdt>
                            <w:sdtPr>
                              <w:alias w:val="Name"/>
                              <w:tag w:val=""/>
                              <w:id w:val="-304397026"/>
                              <w:placeholder>
                                <w:docPart w:val="DD3E410F7EB64F9498BE50EB8CF67DC6"/>
                              </w:placeholder>
                              <w:dataBinding w:prefixMappings="xmlns:ns0='http://purl.org/dc/elements/1.1/' xmlns:ns1='http://schemas.openxmlformats.org/package/2006/metadata/core-properties' " w:xpath="/ns1:coreProperties[1]/ns0:creator[1]" w:storeItemID="{6C3C8BC8-F283-45AE-878A-BAB7291924A1}"/>
                              <w:text/>
                            </w:sdtPr>
                            <w:sdtEndPr/>
                            <w:sdtContent>
                              <w:r w:rsidR="005D2F41">
                                <w:t>Laxman Dutt Degala</w:t>
                              </w:r>
                            </w:sdtContent>
                          </w:sdt>
                        </w:p>
                        <w:p w:rsidR="005D2F41" w:rsidRDefault="005D2F41">
                          <w:pPr>
                            <w:pStyle w:val="ContactInfo"/>
                          </w:pPr>
                          <w:r>
                            <w:t>Ayyappa</w:t>
                          </w:r>
                        </w:p>
                        <w:p w:rsidR="005D2F41" w:rsidRDefault="005D2F41">
                          <w:pPr>
                            <w:pStyle w:val="ContactInfo"/>
                          </w:pPr>
                          <w:r>
                            <w:t>Akhileshwar</w:t>
                          </w:r>
                        </w:p>
                        <w:p w:rsidR="00CA56C7" w:rsidRDefault="00CA56C7">
                          <w:pPr>
                            <w:pStyle w:val="ContactInfo"/>
                          </w:pPr>
                          <w:r>
                            <w:t> | </w:t>
                          </w:r>
                          <w:sdt>
                            <w:sdtPr>
                              <w:alias w:val="Course Title"/>
                              <w:tag w:val=""/>
                              <w:id w:val="-728219936"/>
                              <w:placeholder>
                                <w:docPart w:val="40AD4E49C8A94254B5FFCE92B2FA49D7"/>
                              </w:placeholder>
                              <w:dataBinding w:prefixMappings="xmlns:ns0='http://purl.org/dc/elements/1.1/' xmlns:ns1='http://schemas.openxmlformats.org/package/2006/metadata/core-properties' " w:xpath="/ns1:coreProperties[1]/ns1:keywords[1]" w:storeItemID="{6C3C8BC8-F283-45AE-878A-BAB7291924A1}"/>
                              <w:text/>
                            </w:sdtPr>
                            <w:sdtEndPr/>
                            <w:sdtContent>
                              <w:r w:rsidR="005D2F41">
                                <w:t>KDM – CS560</w:t>
                              </w:r>
                            </w:sdtContent>
                          </w:sdt>
                          <w:r>
                            <w:t> | </w:t>
                          </w:r>
                          <w:sdt>
                            <w:sdtPr>
                              <w:alias w:val="Date"/>
                              <w:tag w:val=""/>
                              <w:id w:val="2032065285"/>
                              <w:placeholder>
                                <w:docPart w:val="0322B70743744B98B2A8432FA69881F9"/>
                              </w:placeholder>
                              <w:dataBinding w:prefixMappings="xmlns:ns0='http://schemas.microsoft.com/office/2006/coverPageProps' " w:xpath="/ns0:CoverPageProperties[1]/ns0:PublishDate[1]" w:storeItemID="{55AF091B-3C7A-41E3-B477-F2FDAA23CFDA}"/>
                              <w:date w:fullDate="2014-05-02T00:00:00Z">
                                <w:dateFormat w:val="MMMM d, yyyy"/>
                                <w:lid w:val="en-US"/>
                                <w:storeMappedDataAs w:val="dateTime"/>
                                <w:calendar w:val="gregorian"/>
                              </w:date>
                            </w:sdtPr>
                            <w:sdtEndPr/>
                            <w:sdtContent>
                              <w:r w:rsidR="00C56286">
                                <w:t>May 2, 2014</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1E4FF6C1" wp14:editId="7CBA0AFF">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CA56C7" w:rsidRDefault="0091293C">
                                    <w:pPr>
                                      <w:pStyle w:val="Title"/>
                                    </w:pPr>
                                    <w:r>
                                      <w:t>CAAM for Smart Energy</w:t>
                                    </w:r>
                                  </w:p>
                                </w:sdtContent>
                              </w:sdt>
                              <w:p w:rsidR="00CA56C7" w:rsidRDefault="00C56286">
                                <w:pPr>
                                  <w:pStyle w:val="Subtitle"/>
                                </w:pPr>
                                <w:r>
                                  <w:t xml:space="preserve">final </w:t>
                                </w: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91293C">
                                      <w:t xml:space="preserve">Increment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E4FF6C1"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CA56C7" w:rsidRDefault="0091293C">
                              <w:pPr>
                                <w:pStyle w:val="Title"/>
                              </w:pPr>
                              <w:r>
                                <w:t>CAAM for Smart Energy</w:t>
                              </w:r>
                            </w:p>
                          </w:sdtContent>
                        </w:sdt>
                        <w:p w:rsidR="00CA56C7" w:rsidRDefault="00C56286">
                          <w:pPr>
                            <w:pStyle w:val="Subtitle"/>
                          </w:pPr>
                          <w:r>
                            <w:t xml:space="preserve">final </w:t>
                          </w: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91293C">
                                <w:t xml:space="preserve">Increment </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0844E462" wp14:editId="55FA2DEF">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sdtContent>
    </w:sdt>
    <w:bookmarkEnd w:id="0" w:displacedByCustomXml="prev"/>
    <w:bookmarkEnd w:id="1" w:displacedByCustomXml="prev"/>
    <w:bookmarkEnd w:id="2" w:displacedByCustomXml="prev"/>
    <w:bookmarkEnd w:id="3" w:displacedByCustomXml="prev"/>
    <w:bookmarkEnd w:id="4" w:displacedByCustomXml="prev"/>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Default="005D2F41" w:rsidP="005D2F41">
      <w:pPr>
        <w:pStyle w:val="NoSpacing"/>
      </w:pPr>
    </w:p>
    <w:p w:rsidR="005D2F41" w:rsidRPr="00196814" w:rsidRDefault="00C56286" w:rsidP="0056387D">
      <w:pPr>
        <w:pStyle w:val="NoSpacing"/>
        <w:rPr>
          <w:b/>
          <w:sz w:val="24"/>
        </w:rPr>
      </w:pPr>
      <w:r>
        <w:rPr>
          <w:b/>
          <w:sz w:val="24"/>
        </w:rPr>
        <w:lastRenderedPageBreak/>
        <w:t>Please find below for our updates on final Increment</w:t>
      </w:r>
      <w:r w:rsidR="00830A60">
        <w:rPr>
          <w:b/>
          <w:sz w:val="24"/>
        </w:rPr>
        <w:t>:</w:t>
      </w:r>
    </w:p>
    <w:p w:rsidR="005D2F41" w:rsidRPr="0056387D" w:rsidRDefault="005D2F41" w:rsidP="0056387D">
      <w:pPr>
        <w:pStyle w:val="NoSpacing"/>
        <w:ind w:left="360"/>
        <w:rPr>
          <w:sz w:val="24"/>
        </w:rPr>
      </w:pPr>
    </w:p>
    <w:p w:rsidR="00255738" w:rsidRDefault="00B84647" w:rsidP="0056387D">
      <w:pPr>
        <w:pStyle w:val="NoSpacing"/>
        <w:numPr>
          <w:ilvl w:val="0"/>
          <w:numId w:val="8"/>
        </w:numPr>
        <w:rPr>
          <w:sz w:val="24"/>
        </w:rPr>
      </w:pPr>
      <w:r>
        <w:rPr>
          <w:sz w:val="24"/>
        </w:rPr>
        <w:t xml:space="preserve">How </w:t>
      </w:r>
      <w:r w:rsidR="00255738">
        <w:rPr>
          <w:sz w:val="24"/>
        </w:rPr>
        <w:t>Application</w:t>
      </w:r>
      <w:r>
        <w:rPr>
          <w:sz w:val="24"/>
        </w:rPr>
        <w:t xml:space="preserve"> works</w:t>
      </w:r>
      <w:r w:rsidR="00E51AC5">
        <w:rPr>
          <w:sz w:val="24"/>
        </w:rPr>
        <w:t>?</w:t>
      </w:r>
      <w:r>
        <w:rPr>
          <w:sz w:val="24"/>
        </w:rPr>
        <w:t xml:space="preserve"> </w:t>
      </w:r>
    </w:p>
    <w:p w:rsidR="00E51AC5" w:rsidRDefault="00E51AC5" w:rsidP="0056387D">
      <w:pPr>
        <w:pStyle w:val="NoSpacing"/>
        <w:numPr>
          <w:ilvl w:val="0"/>
          <w:numId w:val="8"/>
        </w:numPr>
        <w:rPr>
          <w:sz w:val="24"/>
        </w:rPr>
      </w:pPr>
      <w:r>
        <w:rPr>
          <w:sz w:val="24"/>
        </w:rPr>
        <w:t>Use case diagram</w:t>
      </w:r>
    </w:p>
    <w:p w:rsidR="00E51AC5" w:rsidRDefault="00E51AC5" w:rsidP="0056387D">
      <w:pPr>
        <w:pStyle w:val="NoSpacing"/>
        <w:numPr>
          <w:ilvl w:val="0"/>
          <w:numId w:val="8"/>
        </w:numPr>
        <w:rPr>
          <w:sz w:val="24"/>
        </w:rPr>
      </w:pPr>
      <w:r>
        <w:rPr>
          <w:sz w:val="24"/>
        </w:rPr>
        <w:t>System Architecture</w:t>
      </w:r>
    </w:p>
    <w:p w:rsidR="005D2F41" w:rsidRPr="00897B8D" w:rsidRDefault="005D2F41" w:rsidP="00897B8D">
      <w:pPr>
        <w:pStyle w:val="NoSpacing"/>
        <w:numPr>
          <w:ilvl w:val="0"/>
          <w:numId w:val="8"/>
        </w:numPr>
        <w:rPr>
          <w:sz w:val="24"/>
        </w:rPr>
      </w:pPr>
      <w:r w:rsidRPr="0056387D">
        <w:rPr>
          <w:sz w:val="24"/>
        </w:rPr>
        <w:t xml:space="preserve">Understanding the Data </w:t>
      </w:r>
      <w:r w:rsidR="00897B8D">
        <w:rPr>
          <w:sz w:val="24"/>
        </w:rPr>
        <w:t xml:space="preserve">&amp; </w:t>
      </w:r>
      <w:r w:rsidRPr="00897B8D">
        <w:rPr>
          <w:sz w:val="24"/>
        </w:rPr>
        <w:t>Decision on fields (Attributes)</w:t>
      </w:r>
      <w:r w:rsidR="00503E4D">
        <w:rPr>
          <w:sz w:val="24"/>
        </w:rPr>
        <w:t xml:space="preserve"> to be used which impact</w:t>
      </w:r>
      <w:r w:rsidR="00534279">
        <w:rPr>
          <w:sz w:val="24"/>
        </w:rPr>
        <w:t xml:space="preserve"> the T</w:t>
      </w:r>
      <w:r w:rsidRPr="00897B8D">
        <w:rPr>
          <w:sz w:val="24"/>
        </w:rPr>
        <w:t>arget</w:t>
      </w:r>
    </w:p>
    <w:p w:rsidR="005D2F41" w:rsidRDefault="005D2F41" w:rsidP="0056387D">
      <w:pPr>
        <w:pStyle w:val="NoSpacing"/>
        <w:numPr>
          <w:ilvl w:val="0"/>
          <w:numId w:val="8"/>
        </w:numPr>
        <w:rPr>
          <w:sz w:val="24"/>
        </w:rPr>
      </w:pPr>
      <w:r w:rsidRPr="0056387D">
        <w:rPr>
          <w:sz w:val="24"/>
        </w:rPr>
        <w:t xml:space="preserve">Decision on tool sets for effective Data Mining </w:t>
      </w:r>
      <w:r w:rsidR="00FA5238">
        <w:rPr>
          <w:sz w:val="24"/>
        </w:rPr>
        <w:t>and Real time processing for our application.</w:t>
      </w:r>
    </w:p>
    <w:p w:rsidR="00AE5C73" w:rsidRDefault="00AE5C73" w:rsidP="0056387D">
      <w:pPr>
        <w:pStyle w:val="NoSpacing"/>
        <w:numPr>
          <w:ilvl w:val="0"/>
          <w:numId w:val="8"/>
        </w:numPr>
        <w:rPr>
          <w:sz w:val="24"/>
        </w:rPr>
      </w:pPr>
      <w:r>
        <w:rPr>
          <w:sz w:val="24"/>
        </w:rPr>
        <w:t>Project deployment</w:t>
      </w:r>
    </w:p>
    <w:p w:rsidR="00D942F6" w:rsidRDefault="008D094D" w:rsidP="00D942F6">
      <w:pPr>
        <w:pStyle w:val="NoSpacing"/>
        <w:numPr>
          <w:ilvl w:val="0"/>
          <w:numId w:val="8"/>
        </w:numPr>
        <w:rPr>
          <w:sz w:val="24"/>
        </w:rPr>
      </w:pPr>
      <w:r>
        <w:rPr>
          <w:sz w:val="24"/>
        </w:rPr>
        <w:t xml:space="preserve">Future </w:t>
      </w:r>
      <w:r w:rsidR="00D942F6">
        <w:rPr>
          <w:sz w:val="24"/>
        </w:rPr>
        <w:t>Enhancement</w:t>
      </w:r>
    </w:p>
    <w:p w:rsidR="00D942F6" w:rsidRPr="00D942F6" w:rsidRDefault="00D942F6" w:rsidP="00D942F6">
      <w:pPr>
        <w:pStyle w:val="NoSpacing"/>
        <w:numPr>
          <w:ilvl w:val="0"/>
          <w:numId w:val="8"/>
        </w:numPr>
        <w:rPr>
          <w:sz w:val="24"/>
        </w:rPr>
      </w:pPr>
      <w:r>
        <w:rPr>
          <w:sz w:val="24"/>
        </w:rPr>
        <w:t>Youtube link</w:t>
      </w:r>
      <w:bookmarkStart w:id="5" w:name="_GoBack"/>
      <w:bookmarkEnd w:id="5"/>
    </w:p>
    <w:p w:rsidR="005D2F41" w:rsidRDefault="005D2F41" w:rsidP="005D2F41">
      <w:pPr>
        <w:pStyle w:val="NoSpacing"/>
        <w:rPr>
          <w:sz w:val="24"/>
        </w:rPr>
      </w:pPr>
    </w:p>
    <w:p w:rsidR="00255738" w:rsidRPr="00A243EE" w:rsidRDefault="000A6F87" w:rsidP="00255738">
      <w:pPr>
        <w:pStyle w:val="NoSpacing"/>
        <w:numPr>
          <w:ilvl w:val="0"/>
          <w:numId w:val="10"/>
        </w:numPr>
        <w:rPr>
          <w:b/>
          <w:sz w:val="24"/>
        </w:rPr>
      </w:pPr>
      <w:r w:rsidRPr="00A243EE">
        <w:rPr>
          <w:b/>
          <w:sz w:val="24"/>
        </w:rPr>
        <w:t>How Application works</w:t>
      </w:r>
    </w:p>
    <w:p w:rsidR="00255738" w:rsidRDefault="00255738" w:rsidP="00255738">
      <w:pPr>
        <w:pStyle w:val="NoSpacing"/>
        <w:ind w:left="720"/>
        <w:rPr>
          <w:sz w:val="24"/>
        </w:rPr>
      </w:pPr>
      <w:r>
        <w:rPr>
          <w:sz w:val="24"/>
        </w:rPr>
        <w:t>Application is mash-up application where the users are provided with:</w:t>
      </w:r>
    </w:p>
    <w:p w:rsidR="00255738" w:rsidRDefault="00255738" w:rsidP="00255738">
      <w:pPr>
        <w:pStyle w:val="NoSpacing"/>
        <w:numPr>
          <w:ilvl w:val="0"/>
          <w:numId w:val="11"/>
        </w:numPr>
        <w:rPr>
          <w:sz w:val="24"/>
        </w:rPr>
      </w:pPr>
      <w:r>
        <w:rPr>
          <w:sz w:val="24"/>
        </w:rPr>
        <w:t xml:space="preserve">Energy Consumed and Charges per month, when given the appliances details and Number of people in the family etc. </w:t>
      </w:r>
    </w:p>
    <w:p w:rsidR="00255738" w:rsidRDefault="00255738" w:rsidP="00255738">
      <w:pPr>
        <w:pStyle w:val="NoSpacing"/>
        <w:numPr>
          <w:ilvl w:val="0"/>
          <w:numId w:val="11"/>
        </w:numPr>
        <w:rPr>
          <w:sz w:val="24"/>
        </w:rPr>
      </w:pPr>
      <w:r>
        <w:rPr>
          <w:sz w:val="24"/>
        </w:rPr>
        <w:t>Once the user understands the average electricity charges per month in his community, he/she can set an over-limit value</w:t>
      </w:r>
      <w:r w:rsidR="00B84647">
        <w:rPr>
          <w:sz w:val="24"/>
        </w:rPr>
        <w:t xml:space="preserve">. Based on the daily usage, we would take the existing data (for every monthly cycle) and estimate the electric charges for the month. If the estimate charges crosses the over-limit value that was earlier set, he/she would </w:t>
      </w:r>
      <w:r w:rsidR="00FD72C0">
        <w:rPr>
          <w:sz w:val="24"/>
        </w:rPr>
        <w:t>be warned.</w:t>
      </w:r>
    </w:p>
    <w:p w:rsidR="00255738" w:rsidRDefault="00255738" w:rsidP="00255738">
      <w:pPr>
        <w:pStyle w:val="NoSpacing"/>
        <w:ind w:left="720"/>
        <w:rPr>
          <w:sz w:val="24"/>
        </w:rPr>
      </w:pPr>
    </w:p>
    <w:p w:rsidR="00436F60" w:rsidRDefault="00436F60" w:rsidP="00255738">
      <w:pPr>
        <w:pStyle w:val="NoSpacing"/>
        <w:numPr>
          <w:ilvl w:val="0"/>
          <w:numId w:val="10"/>
        </w:numPr>
        <w:rPr>
          <w:b/>
          <w:sz w:val="24"/>
        </w:rPr>
      </w:pPr>
      <w:r>
        <w:rPr>
          <w:b/>
          <w:sz w:val="24"/>
        </w:rPr>
        <w:t>Use case diagram</w:t>
      </w:r>
    </w:p>
    <w:p w:rsidR="00436F60" w:rsidRDefault="00436F60" w:rsidP="00436F60">
      <w:pPr>
        <w:pStyle w:val="NoSpacing"/>
        <w:ind w:left="720"/>
        <w:rPr>
          <w:b/>
          <w:sz w:val="24"/>
        </w:rPr>
      </w:pPr>
    </w:p>
    <w:p w:rsidR="00436F60" w:rsidRDefault="00436F60" w:rsidP="00436F60">
      <w:pPr>
        <w:pStyle w:val="NoSpacing"/>
        <w:ind w:left="720"/>
      </w:pPr>
      <w:r>
        <w:object w:dxaOrig="13411" w:dyaOrig="7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85pt;height:236.65pt" o:ole="">
            <v:imagedata r:id="rId11" o:title=""/>
          </v:shape>
          <o:OLEObject Type="Embed" ProgID="Visio.Drawing.15" ShapeID="_x0000_i1025" DrawAspect="Content" ObjectID="_1460745849" r:id="rId12"/>
        </w:object>
      </w:r>
    </w:p>
    <w:p w:rsidR="00436F60" w:rsidRDefault="00436F60" w:rsidP="00436F60">
      <w:pPr>
        <w:pStyle w:val="NoSpacing"/>
        <w:ind w:left="720"/>
      </w:pPr>
    </w:p>
    <w:p w:rsidR="00436F60" w:rsidRDefault="00436F60" w:rsidP="00436F60">
      <w:pPr>
        <w:pStyle w:val="NoSpacing"/>
        <w:ind w:left="720"/>
      </w:pPr>
    </w:p>
    <w:p w:rsidR="00436F60" w:rsidRDefault="00436F60" w:rsidP="004B4F94">
      <w:pPr>
        <w:pStyle w:val="NoSpacing"/>
        <w:numPr>
          <w:ilvl w:val="0"/>
          <w:numId w:val="10"/>
        </w:numPr>
        <w:rPr>
          <w:b/>
          <w:sz w:val="24"/>
        </w:rPr>
      </w:pPr>
      <w:r w:rsidRPr="00436F60">
        <w:rPr>
          <w:b/>
          <w:sz w:val="24"/>
        </w:rPr>
        <w:t>System Architecture</w:t>
      </w:r>
    </w:p>
    <w:p w:rsidR="00436F60" w:rsidRDefault="00436F60" w:rsidP="00436F60">
      <w:pPr>
        <w:pStyle w:val="NoSpacing"/>
        <w:ind w:left="720"/>
        <w:rPr>
          <w:b/>
          <w:sz w:val="24"/>
        </w:rPr>
      </w:pPr>
    </w:p>
    <w:p w:rsidR="00436F60" w:rsidRDefault="00436F60" w:rsidP="00436F60">
      <w:pPr>
        <w:pStyle w:val="NoSpacing"/>
        <w:ind w:left="720"/>
      </w:pPr>
      <w:r>
        <w:object w:dxaOrig="10126" w:dyaOrig="11191">
          <v:shape id="_x0000_i1026" type="#_x0000_t75" style="width:431.85pt;height:477.3pt" o:ole="">
            <v:imagedata r:id="rId13" o:title=""/>
          </v:shape>
          <o:OLEObject Type="Embed" ProgID="Visio.Drawing.15" ShapeID="_x0000_i1026" DrawAspect="Content" ObjectID="_1460745850" r:id="rId14"/>
        </w:object>
      </w:r>
    </w:p>
    <w:p w:rsidR="00596BC3" w:rsidRDefault="00596BC3" w:rsidP="00436F60">
      <w:pPr>
        <w:pStyle w:val="NoSpacing"/>
        <w:ind w:left="720"/>
      </w:pPr>
    </w:p>
    <w:p w:rsidR="00596BC3" w:rsidRDefault="00596BC3" w:rsidP="00436F60">
      <w:pPr>
        <w:pStyle w:val="NoSpacing"/>
        <w:ind w:left="720"/>
      </w:pPr>
    </w:p>
    <w:p w:rsidR="00596BC3" w:rsidRDefault="00596BC3" w:rsidP="00436F60">
      <w:pPr>
        <w:pStyle w:val="NoSpacing"/>
        <w:ind w:left="720"/>
      </w:pPr>
    </w:p>
    <w:p w:rsidR="00596BC3" w:rsidRDefault="00596BC3" w:rsidP="00436F60">
      <w:pPr>
        <w:pStyle w:val="NoSpacing"/>
        <w:ind w:left="720"/>
      </w:pPr>
    </w:p>
    <w:p w:rsidR="00596BC3" w:rsidRDefault="00596BC3" w:rsidP="00436F60">
      <w:pPr>
        <w:pStyle w:val="NoSpacing"/>
        <w:ind w:left="720"/>
      </w:pPr>
    </w:p>
    <w:p w:rsidR="00596BC3" w:rsidRDefault="00596BC3" w:rsidP="00436F60">
      <w:pPr>
        <w:pStyle w:val="NoSpacing"/>
        <w:ind w:left="720"/>
      </w:pPr>
    </w:p>
    <w:p w:rsidR="00436F60" w:rsidRPr="00436F60" w:rsidRDefault="00436F60" w:rsidP="00436F60">
      <w:pPr>
        <w:pStyle w:val="NoSpacing"/>
        <w:ind w:left="720"/>
        <w:rPr>
          <w:b/>
          <w:sz w:val="24"/>
        </w:rPr>
      </w:pPr>
    </w:p>
    <w:p w:rsidR="003D4051" w:rsidRPr="00A243EE" w:rsidRDefault="003D4051" w:rsidP="00255738">
      <w:pPr>
        <w:pStyle w:val="NoSpacing"/>
        <w:numPr>
          <w:ilvl w:val="0"/>
          <w:numId w:val="10"/>
        </w:numPr>
        <w:rPr>
          <w:b/>
          <w:sz w:val="24"/>
        </w:rPr>
      </w:pPr>
      <w:r w:rsidRPr="00A243EE">
        <w:rPr>
          <w:b/>
          <w:sz w:val="24"/>
        </w:rPr>
        <w:lastRenderedPageBreak/>
        <w:t>U</w:t>
      </w:r>
      <w:r w:rsidR="00503E4D" w:rsidRPr="00A243EE">
        <w:rPr>
          <w:b/>
          <w:sz w:val="24"/>
        </w:rPr>
        <w:t>nderstanding the data &amp; Decision on attributes to be used which impact the Target.</w:t>
      </w:r>
    </w:p>
    <w:p w:rsidR="003D4051" w:rsidRDefault="0056387D" w:rsidP="003D4051">
      <w:pPr>
        <w:pStyle w:val="NoSpacing"/>
        <w:ind w:left="720"/>
        <w:rPr>
          <w:sz w:val="24"/>
        </w:rPr>
      </w:pPr>
      <w:r>
        <w:rPr>
          <w:sz w:val="24"/>
        </w:rPr>
        <w:t>We could find huge chunk of data when looked at the thesis presented on CAAM for Smart Energy. In the .csv file, there are 1075 columns in total.</w:t>
      </w:r>
    </w:p>
    <w:p w:rsidR="00E411DF" w:rsidRDefault="00E411DF" w:rsidP="00E411DF">
      <w:pPr>
        <w:pStyle w:val="NoSpacing"/>
        <w:ind w:left="720"/>
        <w:rPr>
          <w:sz w:val="24"/>
        </w:rPr>
      </w:pPr>
      <w:r>
        <w:rPr>
          <w:sz w:val="24"/>
        </w:rPr>
        <w:t xml:space="preserve">Attached the layout file along with this document. </w:t>
      </w:r>
    </w:p>
    <w:p w:rsidR="00E411DF" w:rsidRDefault="00E411DF" w:rsidP="00E411DF">
      <w:pPr>
        <w:pStyle w:val="NoSpacing"/>
        <w:ind w:left="720"/>
        <w:rPr>
          <w:sz w:val="24"/>
        </w:rPr>
      </w:pPr>
    </w:p>
    <w:p w:rsidR="00E411DF" w:rsidRDefault="00E411DF" w:rsidP="00E411DF">
      <w:pPr>
        <w:pStyle w:val="NoSpacing"/>
        <w:ind w:left="720"/>
        <w:rPr>
          <w:sz w:val="24"/>
        </w:rPr>
      </w:pPr>
      <w:r>
        <w:rPr>
          <w:sz w:val="24"/>
        </w:rPr>
        <w:t xml:space="preserve">As we cannot use all the columns for predicting the energy consumed, we will have to come up with approx. </w:t>
      </w:r>
      <w:r w:rsidR="00F35848">
        <w:rPr>
          <w:sz w:val="24"/>
        </w:rPr>
        <w:t>20 attributes</w:t>
      </w:r>
      <w:r>
        <w:rPr>
          <w:sz w:val="24"/>
        </w:rPr>
        <w:t xml:space="preserve"> which have maximum effect on deciding the </w:t>
      </w:r>
      <w:r w:rsidRPr="00E411DF">
        <w:rPr>
          <w:i/>
          <w:sz w:val="24"/>
        </w:rPr>
        <w:t>Amount to be Paid per month</w:t>
      </w:r>
      <w:r>
        <w:rPr>
          <w:sz w:val="24"/>
        </w:rPr>
        <w:t>, which is the target in our model.</w:t>
      </w:r>
    </w:p>
    <w:p w:rsidR="00F35848" w:rsidRDefault="00F35848" w:rsidP="00E411DF">
      <w:pPr>
        <w:pStyle w:val="NoSpacing"/>
        <w:ind w:left="720"/>
        <w:rPr>
          <w:sz w:val="24"/>
        </w:rPr>
      </w:pPr>
    </w:p>
    <w:p w:rsidR="00F35848" w:rsidRDefault="00F35848" w:rsidP="004D68B6">
      <w:pPr>
        <w:pStyle w:val="NoSpacing"/>
        <w:ind w:left="720"/>
        <w:rPr>
          <w:sz w:val="24"/>
        </w:rPr>
      </w:pPr>
      <w:r>
        <w:rPr>
          <w:sz w:val="24"/>
        </w:rPr>
        <w:t>We could manually select a set of 50 attributes which directly/indirectly affect the monthly electricity bill. Now, we are running a set of tools in iteration to figure out the top 20-25 attributes which hugely impact the</w:t>
      </w:r>
      <w:r w:rsidR="00056AA8">
        <w:rPr>
          <w:sz w:val="24"/>
        </w:rPr>
        <w:t xml:space="preserve"> target</w:t>
      </w:r>
      <w:r>
        <w:rPr>
          <w:sz w:val="24"/>
        </w:rPr>
        <w:t xml:space="preserve"> </w:t>
      </w:r>
      <w:r w:rsidR="00056AA8">
        <w:rPr>
          <w:sz w:val="24"/>
        </w:rPr>
        <w:t>(</w:t>
      </w:r>
      <w:r>
        <w:rPr>
          <w:sz w:val="24"/>
        </w:rPr>
        <w:t>electricity bill</w:t>
      </w:r>
      <w:r w:rsidR="00056AA8">
        <w:rPr>
          <w:sz w:val="24"/>
        </w:rPr>
        <w:t>, in our case)</w:t>
      </w:r>
      <w:r>
        <w:rPr>
          <w:sz w:val="24"/>
        </w:rPr>
        <w:t>.</w:t>
      </w:r>
      <w:r w:rsidR="0037230A">
        <w:rPr>
          <w:sz w:val="24"/>
        </w:rPr>
        <w:t xml:space="preserve"> Information about the tools is provided in the following paragraphs.</w:t>
      </w:r>
    </w:p>
    <w:p w:rsidR="00C56286" w:rsidRDefault="00C56286" w:rsidP="004D68B6">
      <w:pPr>
        <w:pStyle w:val="NoSpacing"/>
        <w:ind w:left="720"/>
        <w:rPr>
          <w:sz w:val="24"/>
        </w:rPr>
      </w:pPr>
    </w:p>
    <w:p w:rsidR="00C56286" w:rsidRDefault="00C56286" w:rsidP="004D68B6">
      <w:pPr>
        <w:pStyle w:val="NoSpacing"/>
        <w:ind w:left="720"/>
        <w:rPr>
          <w:sz w:val="24"/>
        </w:rPr>
      </w:pPr>
      <w:r>
        <w:rPr>
          <w:sz w:val="24"/>
        </w:rPr>
        <w:t>We used RATTLE to figure out 20 attributes which affects the target.</w:t>
      </w:r>
    </w:p>
    <w:p w:rsidR="0056387D" w:rsidRDefault="0056387D" w:rsidP="003D4051">
      <w:pPr>
        <w:pStyle w:val="NoSpacing"/>
        <w:ind w:left="720"/>
        <w:rPr>
          <w:sz w:val="24"/>
        </w:rPr>
      </w:pPr>
    </w:p>
    <w:p w:rsidR="0056387D" w:rsidRPr="00196814" w:rsidRDefault="00196814" w:rsidP="00F35848">
      <w:pPr>
        <w:pStyle w:val="NoSpacing"/>
        <w:numPr>
          <w:ilvl w:val="0"/>
          <w:numId w:val="10"/>
        </w:numPr>
        <w:rPr>
          <w:b/>
          <w:sz w:val="24"/>
        </w:rPr>
      </w:pPr>
      <w:r w:rsidRPr="00196814">
        <w:rPr>
          <w:b/>
          <w:sz w:val="24"/>
        </w:rPr>
        <w:t>Decision on tool sets to be used for efficient data mining:</w:t>
      </w:r>
    </w:p>
    <w:p w:rsidR="0056387D" w:rsidRDefault="0056387D" w:rsidP="003D4051">
      <w:pPr>
        <w:pStyle w:val="NoSpacing"/>
        <w:ind w:left="720"/>
        <w:rPr>
          <w:sz w:val="24"/>
        </w:rPr>
      </w:pPr>
    </w:p>
    <w:p w:rsidR="00F1088F" w:rsidRDefault="00F1088F" w:rsidP="00BF1630">
      <w:pPr>
        <w:pStyle w:val="NoSpacing"/>
        <w:rPr>
          <w:sz w:val="24"/>
        </w:rPr>
      </w:pPr>
      <w:r>
        <w:rPr>
          <w:sz w:val="24"/>
        </w:rPr>
        <w:t xml:space="preserve">Create a Console application in C# to generate .exe file which would run the R script dynamically whenever the user inputs the details on UI of the application. </w:t>
      </w:r>
    </w:p>
    <w:p w:rsidR="00F1088F" w:rsidRPr="00EB5845" w:rsidRDefault="00F1088F" w:rsidP="00F1088F">
      <w:pPr>
        <w:pStyle w:val="NoSpacing"/>
        <w:ind w:left="1080"/>
        <w:rPr>
          <w:sz w:val="24"/>
        </w:rPr>
      </w:pPr>
    </w:p>
    <w:p w:rsidR="00F1088F" w:rsidRDefault="00F1088F" w:rsidP="00F1088F">
      <w:pPr>
        <w:pStyle w:val="NoSpacing"/>
        <w:rPr>
          <w:sz w:val="24"/>
        </w:rPr>
      </w:pPr>
      <w:r>
        <w:rPr>
          <w:sz w:val="24"/>
        </w:rPr>
        <w:t xml:space="preserve">Whenever user types input, it’s dynamically loaded and the model that we created using rattle/R, is run for the input. This can also be assumed as the validation data. Instead of the validation data that we give while checking/testing the accuracy of the model, we would give a single record of data based on the user input. This makes a real time application. </w:t>
      </w:r>
    </w:p>
    <w:p w:rsidR="00F1088F" w:rsidRDefault="00F1088F" w:rsidP="00F1088F">
      <w:pPr>
        <w:pStyle w:val="NoSpacing"/>
        <w:ind w:left="720"/>
        <w:rPr>
          <w:sz w:val="24"/>
        </w:rPr>
      </w:pPr>
      <w:r>
        <w:rPr>
          <w:sz w:val="24"/>
        </w:rPr>
        <w:t xml:space="preserve"> </w:t>
      </w:r>
      <w:r w:rsidRPr="00CE1A13">
        <w:rPr>
          <w:sz w:val="24"/>
        </w:rPr>
        <w:t xml:space="preserve"> </w:t>
      </w:r>
    </w:p>
    <w:p w:rsidR="003D4051" w:rsidRDefault="00FB5834" w:rsidP="003B4D15">
      <w:pPr>
        <w:pStyle w:val="NoSpacing"/>
        <w:numPr>
          <w:ilvl w:val="0"/>
          <w:numId w:val="10"/>
        </w:numPr>
        <w:rPr>
          <w:b/>
          <w:sz w:val="24"/>
        </w:rPr>
      </w:pPr>
      <w:r w:rsidRPr="00FB5834">
        <w:rPr>
          <w:b/>
          <w:sz w:val="24"/>
        </w:rPr>
        <w:t>Project deployment:</w:t>
      </w:r>
    </w:p>
    <w:p w:rsidR="00554F26" w:rsidRDefault="00554F26" w:rsidP="00554F26">
      <w:pPr>
        <w:pStyle w:val="NoSpacing"/>
        <w:rPr>
          <w:b/>
          <w:sz w:val="24"/>
        </w:rPr>
      </w:pPr>
    </w:p>
    <w:p w:rsidR="007A64AA" w:rsidRDefault="00554F26" w:rsidP="00554F26">
      <w:pPr>
        <w:pStyle w:val="NoSpacing"/>
        <w:rPr>
          <w:sz w:val="24"/>
        </w:rPr>
      </w:pPr>
      <w:r w:rsidRPr="00554F26">
        <w:rPr>
          <w:sz w:val="24"/>
        </w:rPr>
        <w:t>Pleas</w:t>
      </w:r>
      <w:r>
        <w:rPr>
          <w:sz w:val="24"/>
        </w:rPr>
        <w:t xml:space="preserve">e find below the snapshots of how the UI looks like. User would give some </w:t>
      </w:r>
    </w:p>
    <w:p w:rsidR="00554F26" w:rsidRDefault="00554F26" w:rsidP="00554F26">
      <w:pPr>
        <w:pStyle w:val="NoSpacing"/>
        <w:rPr>
          <w:sz w:val="24"/>
        </w:rPr>
      </w:pPr>
      <w:r>
        <w:rPr>
          <w:sz w:val="24"/>
        </w:rPr>
        <w:t xml:space="preserve">input about the appliances and no. of people in their family. </w:t>
      </w:r>
    </w:p>
    <w:p w:rsidR="007A64AA" w:rsidRDefault="007A64AA" w:rsidP="00554F26">
      <w:pPr>
        <w:pStyle w:val="NoSpacing"/>
        <w:rPr>
          <w:sz w:val="24"/>
        </w:rPr>
      </w:pPr>
    </w:p>
    <w:p w:rsidR="00554F26" w:rsidRDefault="00554F26" w:rsidP="00554F26">
      <w:pPr>
        <w:pStyle w:val="NoSpacing"/>
        <w:rPr>
          <w:sz w:val="24"/>
        </w:rPr>
      </w:pPr>
      <w:r>
        <w:rPr>
          <w:sz w:val="24"/>
        </w:rPr>
        <w:t>Our model validates the inputs and sends the output back to the user screen.</w:t>
      </w:r>
    </w:p>
    <w:p w:rsidR="00554F26" w:rsidRDefault="00554F2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p>
    <w:p w:rsidR="00D71F56" w:rsidRDefault="00D71F56" w:rsidP="00554F26">
      <w:pPr>
        <w:pStyle w:val="NoSpacing"/>
        <w:rPr>
          <w:sz w:val="24"/>
        </w:rPr>
      </w:pPr>
      <w:r>
        <w:rPr>
          <w:sz w:val="24"/>
        </w:rPr>
        <w:lastRenderedPageBreak/>
        <w:t>Snapshots:</w:t>
      </w:r>
    </w:p>
    <w:p w:rsidR="007A64AA" w:rsidRDefault="007A64AA" w:rsidP="00554F26">
      <w:pPr>
        <w:pStyle w:val="NoSpacing"/>
        <w:rPr>
          <w:sz w:val="24"/>
        </w:rPr>
      </w:pPr>
      <w:r>
        <w:rPr>
          <w:sz w:val="24"/>
        </w:rPr>
        <w:t>Please find below the screen shots of how the application works.</w:t>
      </w: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drawing>
          <wp:inline distT="0" distB="0" distL="0" distR="0" wp14:anchorId="773CAC0F" wp14:editId="6CA97574">
            <wp:extent cx="5486400" cy="299847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drawing>
          <wp:inline distT="0" distB="0" distL="0" distR="0" wp14:anchorId="2921606B" wp14:editId="4C85FA74">
            <wp:extent cx="5486400" cy="299847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lastRenderedPageBreak/>
        <w:drawing>
          <wp:inline distT="0" distB="0" distL="0" distR="0" wp14:anchorId="1E78A2B2" wp14:editId="2AF4289F">
            <wp:extent cx="5486400" cy="299847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drawing>
          <wp:inline distT="0" distB="0" distL="0" distR="0" wp14:anchorId="2F7C27A3" wp14:editId="0904E4CC">
            <wp:extent cx="5486400" cy="299847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lastRenderedPageBreak/>
        <w:drawing>
          <wp:inline distT="0" distB="0" distL="0" distR="0" wp14:anchorId="18F554DC" wp14:editId="28057337">
            <wp:extent cx="5486400" cy="2998470"/>
            <wp:effectExtent l="0" t="0" r="0" b="0"/>
            <wp:docPr id="1"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9"/>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r w:rsidRPr="001F2344">
        <w:rPr>
          <w:noProof/>
          <w:sz w:val="24"/>
          <w:lang w:eastAsia="en-US"/>
        </w:rPr>
        <w:drawing>
          <wp:inline distT="0" distB="0" distL="0" distR="0" wp14:anchorId="2BD61550" wp14:editId="430A1333">
            <wp:extent cx="5486400" cy="29984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0"/>
                    <a:stretch>
                      <a:fillRect/>
                    </a:stretch>
                  </pic:blipFill>
                  <pic:spPr>
                    <a:xfrm>
                      <a:off x="0" y="0"/>
                      <a:ext cx="5486400" cy="2998470"/>
                    </a:xfrm>
                    <a:prstGeom prst="rect">
                      <a:avLst/>
                    </a:prstGeom>
                  </pic:spPr>
                </pic:pic>
              </a:graphicData>
            </a:graphic>
          </wp:inline>
        </w:drawing>
      </w: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Default="001F2344" w:rsidP="00554F26">
      <w:pPr>
        <w:pStyle w:val="NoSpacing"/>
        <w:rPr>
          <w:sz w:val="24"/>
        </w:rPr>
      </w:pPr>
    </w:p>
    <w:p w:rsidR="001F2344" w:rsidRPr="001F2344" w:rsidRDefault="001F2344" w:rsidP="00D942F6">
      <w:pPr>
        <w:pStyle w:val="NoSpacing"/>
        <w:numPr>
          <w:ilvl w:val="0"/>
          <w:numId w:val="10"/>
        </w:numPr>
        <w:rPr>
          <w:b/>
          <w:sz w:val="24"/>
        </w:rPr>
      </w:pPr>
      <w:r w:rsidRPr="001F2344">
        <w:rPr>
          <w:b/>
          <w:sz w:val="24"/>
        </w:rPr>
        <w:lastRenderedPageBreak/>
        <w:t>Future Enhancements:</w:t>
      </w:r>
    </w:p>
    <w:p w:rsidR="001F2344" w:rsidRDefault="001F2344" w:rsidP="00554F26">
      <w:pPr>
        <w:pStyle w:val="NoSpacing"/>
        <w:rPr>
          <w:sz w:val="24"/>
        </w:rPr>
      </w:pPr>
    </w:p>
    <w:p w:rsidR="003A13FD" w:rsidRPr="001F2344" w:rsidRDefault="008D6D69" w:rsidP="001F2344">
      <w:pPr>
        <w:pStyle w:val="NoSpacing"/>
        <w:numPr>
          <w:ilvl w:val="0"/>
          <w:numId w:val="15"/>
        </w:numPr>
        <w:rPr>
          <w:sz w:val="24"/>
        </w:rPr>
      </w:pPr>
      <w:r w:rsidRPr="001F2344">
        <w:rPr>
          <w:sz w:val="24"/>
        </w:rPr>
        <w:t xml:space="preserve">Once the user understands the average electricity charges per month in his community, he/she can set an over-limit value. </w:t>
      </w:r>
    </w:p>
    <w:p w:rsidR="003A13FD" w:rsidRPr="001F2344" w:rsidRDefault="008D6D69" w:rsidP="001F2344">
      <w:pPr>
        <w:pStyle w:val="NoSpacing"/>
        <w:numPr>
          <w:ilvl w:val="0"/>
          <w:numId w:val="15"/>
        </w:numPr>
        <w:rPr>
          <w:sz w:val="24"/>
        </w:rPr>
      </w:pPr>
      <w:r w:rsidRPr="001F2344">
        <w:rPr>
          <w:sz w:val="24"/>
        </w:rPr>
        <w:t xml:space="preserve">Based on the daily usage, we would take the existing data (for every monthly cycle) and estimate the electric charges for the month. </w:t>
      </w:r>
    </w:p>
    <w:p w:rsidR="003A13FD" w:rsidRPr="001F2344" w:rsidRDefault="008D6D69" w:rsidP="001F2344">
      <w:pPr>
        <w:pStyle w:val="NoSpacing"/>
        <w:numPr>
          <w:ilvl w:val="0"/>
          <w:numId w:val="15"/>
        </w:numPr>
        <w:rPr>
          <w:sz w:val="24"/>
        </w:rPr>
      </w:pPr>
      <w:r w:rsidRPr="001F2344">
        <w:rPr>
          <w:sz w:val="24"/>
        </w:rPr>
        <w:t>If the estimate charges crosses the over-limit value that was earlier set, he/she would be warned.</w:t>
      </w:r>
    </w:p>
    <w:p w:rsidR="003A13FD" w:rsidRPr="001F2344" w:rsidRDefault="008D6D69" w:rsidP="001F2344">
      <w:pPr>
        <w:pStyle w:val="NoSpacing"/>
        <w:numPr>
          <w:ilvl w:val="0"/>
          <w:numId w:val="15"/>
        </w:numPr>
        <w:rPr>
          <w:sz w:val="24"/>
        </w:rPr>
      </w:pPr>
      <w:r w:rsidRPr="001F2344">
        <w:rPr>
          <w:sz w:val="24"/>
        </w:rPr>
        <w:t>Once the user enters the input and is recommended with the average electricity bill, this data has to sit in the database and first looked into in the future, if another user enters same input.</w:t>
      </w:r>
    </w:p>
    <w:p w:rsidR="001F2344" w:rsidRDefault="001F2344" w:rsidP="00554F26">
      <w:pPr>
        <w:pStyle w:val="NoSpacing"/>
        <w:rPr>
          <w:sz w:val="24"/>
        </w:rPr>
      </w:pPr>
    </w:p>
    <w:p w:rsidR="007A64AA" w:rsidRPr="00EE5AA8" w:rsidRDefault="007A64AA" w:rsidP="00554F26">
      <w:pPr>
        <w:pStyle w:val="NoSpacing"/>
        <w:rPr>
          <w:b/>
          <w:sz w:val="24"/>
        </w:rPr>
      </w:pPr>
    </w:p>
    <w:p w:rsidR="007A64AA" w:rsidRPr="00EE5AA8" w:rsidRDefault="00EE5AA8" w:rsidP="00D942F6">
      <w:pPr>
        <w:pStyle w:val="NoSpacing"/>
        <w:numPr>
          <w:ilvl w:val="0"/>
          <w:numId w:val="10"/>
        </w:numPr>
        <w:rPr>
          <w:b/>
          <w:sz w:val="24"/>
        </w:rPr>
      </w:pPr>
      <w:r w:rsidRPr="00EE5AA8">
        <w:rPr>
          <w:b/>
          <w:sz w:val="24"/>
        </w:rPr>
        <w:t>You</w:t>
      </w:r>
      <w:r>
        <w:rPr>
          <w:b/>
          <w:sz w:val="24"/>
        </w:rPr>
        <w:t xml:space="preserve"> </w:t>
      </w:r>
      <w:r w:rsidR="005D1ED7">
        <w:rPr>
          <w:b/>
          <w:sz w:val="24"/>
        </w:rPr>
        <w:t>tube l</w:t>
      </w:r>
      <w:r w:rsidRPr="00EE5AA8">
        <w:rPr>
          <w:b/>
          <w:sz w:val="24"/>
        </w:rPr>
        <w:t>ink:</w:t>
      </w:r>
    </w:p>
    <w:p w:rsidR="007A64AA" w:rsidRPr="00554F26" w:rsidRDefault="00CC2AB7" w:rsidP="00554F26">
      <w:pPr>
        <w:pStyle w:val="NoSpacing"/>
        <w:rPr>
          <w:sz w:val="24"/>
        </w:rPr>
      </w:pPr>
      <w:r w:rsidRPr="00CC2AB7">
        <w:rPr>
          <w:sz w:val="24"/>
        </w:rPr>
        <w:t>https://www.youtube.com/watch?v=HYL_pU4wlxM</w:t>
      </w:r>
    </w:p>
    <w:p w:rsidR="003D4051" w:rsidRDefault="003D4051" w:rsidP="005D2F41">
      <w:pPr>
        <w:pStyle w:val="NoSpacing"/>
        <w:rPr>
          <w:sz w:val="24"/>
        </w:rPr>
      </w:pPr>
    </w:p>
    <w:p w:rsidR="003D4051" w:rsidRDefault="003D4051" w:rsidP="005D2F41">
      <w:pPr>
        <w:pStyle w:val="NoSpacing"/>
        <w:rPr>
          <w:sz w:val="24"/>
        </w:rPr>
      </w:pPr>
    </w:p>
    <w:p w:rsidR="003D4051" w:rsidRDefault="003D4051" w:rsidP="005D2F41">
      <w:pPr>
        <w:pStyle w:val="NoSpacing"/>
        <w:rPr>
          <w:sz w:val="24"/>
        </w:rPr>
      </w:pPr>
    </w:p>
    <w:p w:rsidR="005D2F41" w:rsidRPr="005D2F41" w:rsidRDefault="005D2F41" w:rsidP="005D2F41">
      <w:pPr>
        <w:pStyle w:val="NoSpacing"/>
        <w:rPr>
          <w:sz w:val="24"/>
        </w:rPr>
      </w:pPr>
    </w:p>
    <w:sectPr w:rsidR="005D2F41" w:rsidRPr="005D2F41">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20C2" w:rsidRDefault="008220C2">
      <w:pPr>
        <w:spacing w:before="0" w:after="0" w:line="240" w:lineRule="auto"/>
      </w:pPr>
      <w:r>
        <w:separator/>
      </w:r>
    </w:p>
  </w:endnote>
  <w:endnote w:type="continuationSeparator" w:id="0">
    <w:p w:rsidR="008220C2" w:rsidRDefault="008220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6C7" w:rsidRDefault="00CA56C7">
    <w:pPr>
      <w:pStyle w:val="Footer"/>
    </w:pPr>
    <w:r>
      <w:t xml:space="preserve">Page </w:t>
    </w:r>
    <w:r>
      <w:fldChar w:fldCharType="begin"/>
    </w:r>
    <w:r>
      <w:instrText xml:space="preserve"> PAGE  \* Arabic  \* MERGEFORMAT </w:instrText>
    </w:r>
    <w:r>
      <w:fldChar w:fldCharType="separate"/>
    </w:r>
    <w:r w:rsidR="00D942F6">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20C2" w:rsidRDefault="008220C2">
      <w:pPr>
        <w:spacing w:before="0" w:after="0" w:line="240" w:lineRule="auto"/>
      </w:pPr>
      <w:r>
        <w:separator/>
      </w:r>
    </w:p>
  </w:footnote>
  <w:footnote w:type="continuationSeparator" w:id="0">
    <w:p w:rsidR="008220C2" w:rsidRDefault="008220C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27ED5B47"/>
    <w:multiLevelType w:val="hybridMultilevel"/>
    <w:tmpl w:val="6BF03460"/>
    <w:lvl w:ilvl="0" w:tplc="899A68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044EDD"/>
    <w:multiLevelType w:val="hybridMultilevel"/>
    <w:tmpl w:val="04220522"/>
    <w:lvl w:ilvl="0" w:tplc="2684F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11D5A1E"/>
    <w:multiLevelType w:val="hybridMultilevel"/>
    <w:tmpl w:val="9F3EB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3521A0"/>
    <w:multiLevelType w:val="hybridMultilevel"/>
    <w:tmpl w:val="A4DAAC60"/>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5F4016"/>
    <w:multiLevelType w:val="hybridMultilevel"/>
    <w:tmpl w:val="F648D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D83054"/>
    <w:multiLevelType w:val="hybridMultilevel"/>
    <w:tmpl w:val="34728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1A0EBF"/>
    <w:multiLevelType w:val="hybridMultilevel"/>
    <w:tmpl w:val="F04A06F6"/>
    <w:lvl w:ilvl="0" w:tplc="78B4195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9A3EF6"/>
    <w:multiLevelType w:val="hybridMultilevel"/>
    <w:tmpl w:val="36ACECBA"/>
    <w:lvl w:ilvl="0" w:tplc="55C00EDE">
      <w:start w:val="1"/>
      <w:numFmt w:val="bullet"/>
      <w:lvlText w:val=""/>
      <w:lvlJc w:val="left"/>
      <w:pPr>
        <w:tabs>
          <w:tab w:val="num" w:pos="720"/>
        </w:tabs>
        <w:ind w:left="720" w:hanging="360"/>
      </w:pPr>
      <w:rPr>
        <w:rFonts w:ascii="Wingdings" w:hAnsi="Wingdings" w:hint="default"/>
      </w:rPr>
    </w:lvl>
    <w:lvl w:ilvl="1" w:tplc="95708DE6" w:tentative="1">
      <w:start w:val="1"/>
      <w:numFmt w:val="bullet"/>
      <w:lvlText w:val=""/>
      <w:lvlJc w:val="left"/>
      <w:pPr>
        <w:tabs>
          <w:tab w:val="num" w:pos="1440"/>
        </w:tabs>
        <w:ind w:left="1440" w:hanging="360"/>
      </w:pPr>
      <w:rPr>
        <w:rFonts w:ascii="Wingdings" w:hAnsi="Wingdings" w:hint="default"/>
      </w:rPr>
    </w:lvl>
    <w:lvl w:ilvl="2" w:tplc="2CC01352" w:tentative="1">
      <w:start w:val="1"/>
      <w:numFmt w:val="bullet"/>
      <w:lvlText w:val=""/>
      <w:lvlJc w:val="left"/>
      <w:pPr>
        <w:tabs>
          <w:tab w:val="num" w:pos="2160"/>
        </w:tabs>
        <w:ind w:left="2160" w:hanging="360"/>
      </w:pPr>
      <w:rPr>
        <w:rFonts w:ascii="Wingdings" w:hAnsi="Wingdings" w:hint="default"/>
      </w:rPr>
    </w:lvl>
    <w:lvl w:ilvl="3" w:tplc="8C787A78" w:tentative="1">
      <w:start w:val="1"/>
      <w:numFmt w:val="bullet"/>
      <w:lvlText w:val=""/>
      <w:lvlJc w:val="left"/>
      <w:pPr>
        <w:tabs>
          <w:tab w:val="num" w:pos="2880"/>
        </w:tabs>
        <w:ind w:left="2880" w:hanging="360"/>
      </w:pPr>
      <w:rPr>
        <w:rFonts w:ascii="Wingdings" w:hAnsi="Wingdings" w:hint="default"/>
      </w:rPr>
    </w:lvl>
    <w:lvl w:ilvl="4" w:tplc="D0ACCDAA" w:tentative="1">
      <w:start w:val="1"/>
      <w:numFmt w:val="bullet"/>
      <w:lvlText w:val=""/>
      <w:lvlJc w:val="left"/>
      <w:pPr>
        <w:tabs>
          <w:tab w:val="num" w:pos="3600"/>
        </w:tabs>
        <w:ind w:left="3600" w:hanging="360"/>
      </w:pPr>
      <w:rPr>
        <w:rFonts w:ascii="Wingdings" w:hAnsi="Wingdings" w:hint="default"/>
      </w:rPr>
    </w:lvl>
    <w:lvl w:ilvl="5" w:tplc="9F2603F6" w:tentative="1">
      <w:start w:val="1"/>
      <w:numFmt w:val="bullet"/>
      <w:lvlText w:val=""/>
      <w:lvlJc w:val="left"/>
      <w:pPr>
        <w:tabs>
          <w:tab w:val="num" w:pos="4320"/>
        </w:tabs>
        <w:ind w:left="4320" w:hanging="360"/>
      </w:pPr>
      <w:rPr>
        <w:rFonts w:ascii="Wingdings" w:hAnsi="Wingdings" w:hint="default"/>
      </w:rPr>
    </w:lvl>
    <w:lvl w:ilvl="6" w:tplc="5F5A99B8" w:tentative="1">
      <w:start w:val="1"/>
      <w:numFmt w:val="bullet"/>
      <w:lvlText w:val=""/>
      <w:lvlJc w:val="left"/>
      <w:pPr>
        <w:tabs>
          <w:tab w:val="num" w:pos="5040"/>
        </w:tabs>
        <w:ind w:left="5040" w:hanging="360"/>
      </w:pPr>
      <w:rPr>
        <w:rFonts w:ascii="Wingdings" w:hAnsi="Wingdings" w:hint="default"/>
      </w:rPr>
    </w:lvl>
    <w:lvl w:ilvl="7" w:tplc="BC20B598" w:tentative="1">
      <w:start w:val="1"/>
      <w:numFmt w:val="bullet"/>
      <w:lvlText w:val=""/>
      <w:lvlJc w:val="left"/>
      <w:pPr>
        <w:tabs>
          <w:tab w:val="num" w:pos="5760"/>
        </w:tabs>
        <w:ind w:left="5760" w:hanging="360"/>
      </w:pPr>
      <w:rPr>
        <w:rFonts w:ascii="Wingdings" w:hAnsi="Wingdings" w:hint="default"/>
      </w:rPr>
    </w:lvl>
    <w:lvl w:ilvl="8" w:tplc="03948066" w:tentative="1">
      <w:start w:val="1"/>
      <w:numFmt w:val="bullet"/>
      <w:lvlText w:val=""/>
      <w:lvlJc w:val="left"/>
      <w:pPr>
        <w:tabs>
          <w:tab w:val="num" w:pos="6480"/>
        </w:tabs>
        <w:ind w:left="6480" w:hanging="360"/>
      </w:pPr>
      <w:rPr>
        <w:rFonts w:ascii="Wingdings" w:hAnsi="Wingdings" w:hint="default"/>
      </w:rPr>
    </w:lvl>
  </w:abstractNum>
  <w:abstractNum w:abstractNumId="10">
    <w:nsid w:val="7FAE12A5"/>
    <w:multiLevelType w:val="hybridMultilevel"/>
    <w:tmpl w:val="901281D4"/>
    <w:lvl w:ilvl="0" w:tplc="D74890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4"/>
  </w:num>
  <w:num w:numId="9">
    <w:abstractNumId w:val="8"/>
  </w:num>
  <w:num w:numId="10">
    <w:abstractNumId w:val="6"/>
  </w:num>
  <w:num w:numId="11">
    <w:abstractNumId w:val="10"/>
  </w:num>
  <w:num w:numId="12">
    <w:abstractNumId w:val="2"/>
  </w:num>
  <w:num w:numId="13">
    <w:abstractNumId w:val="7"/>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F41"/>
    <w:rsid w:val="000144AF"/>
    <w:rsid w:val="00015755"/>
    <w:rsid w:val="000346DA"/>
    <w:rsid w:val="00035F96"/>
    <w:rsid w:val="000544EC"/>
    <w:rsid w:val="00056AA8"/>
    <w:rsid w:val="00063086"/>
    <w:rsid w:val="00073B57"/>
    <w:rsid w:val="000855A5"/>
    <w:rsid w:val="00093906"/>
    <w:rsid w:val="000A6F87"/>
    <w:rsid w:val="000C7BDD"/>
    <w:rsid w:val="000D2025"/>
    <w:rsid w:val="0011386D"/>
    <w:rsid w:val="00114C8A"/>
    <w:rsid w:val="0012695C"/>
    <w:rsid w:val="00161572"/>
    <w:rsid w:val="0016281F"/>
    <w:rsid w:val="0016329D"/>
    <w:rsid w:val="00166FA9"/>
    <w:rsid w:val="00174A03"/>
    <w:rsid w:val="00175EE5"/>
    <w:rsid w:val="00180F89"/>
    <w:rsid w:val="00196814"/>
    <w:rsid w:val="001A1B25"/>
    <w:rsid w:val="001B328F"/>
    <w:rsid w:val="001D00F5"/>
    <w:rsid w:val="001F2344"/>
    <w:rsid w:val="002057D2"/>
    <w:rsid w:val="002163EE"/>
    <w:rsid w:val="00255738"/>
    <w:rsid w:val="00283264"/>
    <w:rsid w:val="00285FEE"/>
    <w:rsid w:val="002A33D0"/>
    <w:rsid w:val="002B40AE"/>
    <w:rsid w:val="002C06FA"/>
    <w:rsid w:val="002D5F98"/>
    <w:rsid w:val="003059C8"/>
    <w:rsid w:val="003240D9"/>
    <w:rsid w:val="003245B3"/>
    <w:rsid w:val="0032583D"/>
    <w:rsid w:val="00347C5D"/>
    <w:rsid w:val="0035419D"/>
    <w:rsid w:val="0037230A"/>
    <w:rsid w:val="00373273"/>
    <w:rsid w:val="003806E6"/>
    <w:rsid w:val="003934C1"/>
    <w:rsid w:val="00397848"/>
    <w:rsid w:val="003A13FD"/>
    <w:rsid w:val="003B4B14"/>
    <w:rsid w:val="003B4D15"/>
    <w:rsid w:val="003C4F89"/>
    <w:rsid w:val="003D4051"/>
    <w:rsid w:val="00405854"/>
    <w:rsid w:val="00436F60"/>
    <w:rsid w:val="00447674"/>
    <w:rsid w:val="00483A0B"/>
    <w:rsid w:val="004C66DE"/>
    <w:rsid w:val="004D68B6"/>
    <w:rsid w:val="00503E4D"/>
    <w:rsid w:val="005241EF"/>
    <w:rsid w:val="00534279"/>
    <w:rsid w:val="00546F54"/>
    <w:rsid w:val="00554F26"/>
    <w:rsid w:val="0056387D"/>
    <w:rsid w:val="00580F46"/>
    <w:rsid w:val="005817E0"/>
    <w:rsid w:val="00596BC3"/>
    <w:rsid w:val="005A2412"/>
    <w:rsid w:val="005A3485"/>
    <w:rsid w:val="005C694D"/>
    <w:rsid w:val="005D1ED7"/>
    <w:rsid w:val="005D2F41"/>
    <w:rsid w:val="005E0306"/>
    <w:rsid w:val="005E1D26"/>
    <w:rsid w:val="00635E49"/>
    <w:rsid w:val="00640A88"/>
    <w:rsid w:val="006704D8"/>
    <w:rsid w:val="006A169B"/>
    <w:rsid w:val="006C4CCE"/>
    <w:rsid w:val="006C76B7"/>
    <w:rsid w:val="006D6812"/>
    <w:rsid w:val="006F2111"/>
    <w:rsid w:val="006F73F9"/>
    <w:rsid w:val="00700447"/>
    <w:rsid w:val="00781631"/>
    <w:rsid w:val="00783BD1"/>
    <w:rsid w:val="00793608"/>
    <w:rsid w:val="007A64AA"/>
    <w:rsid w:val="00817D0D"/>
    <w:rsid w:val="00817E92"/>
    <w:rsid w:val="008220C2"/>
    <w:rsid w:val="00830A60"/>
    <w:rsid w:val="00834F1E"/>
    <w:rsid w:val="008408D7"/>
    <w:rsid w:val="0084569F"/>
    <w:rsid w:val="00854982"/>
    <w:rsid w:val="008607F8"/>
    <w:rsid w:val="008679EC"/>
    <w:rsid w:val="00894F55"/>
    <w:rsid w:val="00897B8D"/>
    <w:rsid w:val="00897CBD"/>
    <w:rsid w:val="008A2C72"/>
    <w:rsid w:val="008C5152"/>
    <w:rsid w:val="008D094D"/>
    <w:rsid w:val="008D6D69"/>
    <w:rsid w:val="008F3495"/>
    <w:rsid w:val="00900107"/>
    <w:rsid w:val="00904213"/>
    <w:rsid w:val="0091293C"/>
    <w:rsid w:val="00924E5D"/>
    <w:rsid w:val="00954813"/>
    <w:rsid w:val="009774CC"/>
    <w:rsid w:val="009A64BC"/>
    <w:rsid w:val="009B68D9"/>
    <w:rsid w:val="00A05C28"/>
    <w:rsid w:val="00A0639A"/>
    <w:rsid w:val="00A243EE"/>
    <w:rsid w:val="00A31165"/>
    <w:rsid w:val="00A423B4"/>
    <w:rsid w:val="00A66D8D"/>
    <w:rsid w:val="00AA2624"/>
    <w:rsid w:val="00AB233A"/>
    <w:rsid w:val="00AB73DF"/>
    <w:rsid w:val="00AD304B"/>
    <w:rsid w:val="00AD674C"/>
    <w:rsid w:val="00AE0EB7"/>
    <w:rsid w:val="00AE5C73"/>
    <w:rsid w:val="00B1217E"/>
    <w:rsid w:val="00B84647"/>
    <w:rsid w:val="00BA13BA"/>
    <w:rsid w:val="00BA44D9"/>
    <w:rsid w:val="00BC7CB4"/>
    <w:rsid w:val="00BD6DA7"/>
    <w:rsid w:val="00BF1630"/>
    <w:rsid w:val="00C077D5"/>
    <w:rsid w:val="00C134F1"/>
    <w:rsid w:val="00C56286"/>
    <w:rsid w:val="00C72F29"/>
    <w:rsid w:val="00C918E9"/>
    <w:rsid w:val="00CA2321"/>
    <w:rsid w:val="00CA56C7"/>
    <w:rsid w:val="00CC2AB7"/>
    <w:rsid w:val="00CE5BFF"/>
    <w:rsid w:val="00D0799E"/>
    <w:rsid w:val="00D3385C"/>
    <w:rsid w:val="00D54175"/>
    <w:rsid w:val="00D61527"/>
    <w:rsid w:val="00D71F56"/>
    <w:rsid w:val="00D942F6"/>
    <w:rsid w:val="00DC367F"/>
    <w:rsid w:val="00DD0C8B"/>
    <w:rsid w:val="00DD45FE"/>
    <w:rsid w:val="00DE6146"/>
    <w:rsid w:val="00DF189A"/>
    <w:rsid w:val="00E062A1"/>
    <w:rsid w:val="00E1020C"/>
    <w:rsid w:val="00E411DF"/>
    <w:rsid w:val="00E51AC5"/>
    <w:rsid w:val="00E55D93"/>
    <w:rsid w:val="00E90FCE"/>
    <w:rsid w:val="00EC6638"/>
    <w:rsid w:val="00EC704A"/>
    <w:rsid w:val="00EE5AA8"/>
    <w:rsid w:val="00EF44B9"/>
    <w:rsid w:val="00EF7D0F"/>
    <w:rsid w:val="00F1088F"/>
    <w:rsid w:val="00F20139"/>
    <w:rsid w:val="00F23CE4"/>
    <w:rsid w:val="00F35848"/>
    <w:rsid w:val="00F37F19"/>
    <w:rsid w:val="00F43362"/>
    <w:rsid w:val="00F507B9"/>
    <w:rsid w:val="00F669D3"/>
    <w:rsid w:val="00F76781"/>
    <w:rsid w:val="00F771EF"/>
    <w:rsid w:val="00F87F91"/>
    <w:rsid w:val="00F948D5"/>
    <w:rsid w:val="00FA5238"/>
    <w:rsid w:val="00FB3A7F"/>
    <w:rsid w:val="00FB5834"/>
    <w:rsid w:val="00FB7EDA"/>
    <w:rsid w:val="00FC4888"/>
    <w:rsid w:val="00FD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CC06806-D6C6-4F19-AE0A-98F85A2B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31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330158">
      <w:bodyDiv w:val="1"/>
      <w:marLeft w:val="0"/>
      <w:marRight w:val="0"/>
      <w:marTop w:val="0"/>
      <w:marBottom w:val="0"/>
      <w:divBdr>
        <w:top w:val="none" w:sz="0" w:space="0" w:color="auto"/>
        <w:left w:val="none" w:sz="0" w:space="0" w:color="auto"/>
        <w:bottom w:val="none" w:sz="0" w:space="0" w:color="auto"/>
        <w:right w:val="none" w:sz="0" w:space="0" w:color="auto"/>
      </w:divBdr>
      <w:divsChild>
        <w:div w:id="154224755">
          <w:marLeft w:val="547"/>
          <w:marRight w:val="0"/>
          <w:marTop w:val="280"/>
          <w:marBottom w:val="40"/>
          <w:divBdr>
            <w:top w:val="none" w:sz="0" w:space="0" w:color="auto"/>
            <w:left w:val="none" w:sz="0" w:space="0" w:color="auto"/>
            <w:bottom w:val="none" w:sz="0" w:space="0" w:color="auto"/>
            <w:right w:val="none" w:sz="0" w:space="0" w:color="auto"/>
          </w:divBdr>
        </w:div>
        <w:div w:id="752049975">
          <w:marLeft w:val="547"/>
          <w:marRight w:val="0"/>
          <w:marTop w:val="280"/>
          <w:marBottom w:val="40"/>
          <w:divBdr>
            <w:top w:val="none" w:sz="0" w:space="0" w:color="auto"/>
            <w:left w:val="none" w:sz="0" w:space="0" w:color="auto"/>
            <w:bottom w:val="none" w:sz="0" w:space="0" w:color="auto"/>
            <w:right w:val="none" w:sz="0" w:space="0" w:color="auto"/>
          </w:divBdr>
        </w:div>
        <w:div w:id="1075711891">
          <w:marLeft w:val="547"/>
          <w:marRight w:val="0"/>
          <w:marTop w:val="280"/>
          <w:marBottom w:val="40"/>
          <w:divBdr>
            <w:top w:val="none" w:sz="0" w:space="0" w:color="auto"/>
            <w:left w:val="none" w:sz="0" w:space="0" w:color="auto"/>
            <w:bottom w:val="none" w:sz="0" w:space="0" w:color="auto"/>
            <w:right w:val="none" w:sz="0" w:space="0" w:color="auto"/>
          </w:divBdr>
        </w:div>
        <w:div w:id="1923292249">
          <w:marLeft w:val="547"/>
          <w:marRight w:val="0"/>
          <w:marTop w:val="280"/>
          <w:marBottom w:val="4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package" Target="embeddings/Microsoft_Visio_Drawing1.vsdx"/><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2.vsdx"/><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xman%20Dutt%20Degala\AppData\Roaming\Microsoft\Templates\Student%20report(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3E410F7EB64F9498BE50EB8CF67DC6"/>
        <w:category>
          <w:name w:val="General"/>
          <w:gallery w:val="placeholder"/>
        </w:category>
        <w:types>
          <w:type w:val="bbPlcHdr"/>
        </w:types>
        <w:behaviors>
          <w:behavior w:val="content"/>
        </w:behaviors>
        <w:guid w:val="{533CDAD5-FCFC-4197-A60E-C42ACB06E3AA}"/>
      </w:docPartPr>
      <w:docPartBody>
        <w:p w:rsidR="00B56EFB" w:rsidRDefault="00322A0C">
          <w:pPr>
            <w:pStyle w:val="DD3E410F7EB64F9498BE50EB8CF67DC6"/>
          </w:pPr>
          <w:r>
            <w:t>[Name]</w:t>
          </w:r>
        </w:p>
      </w:docPartBody>
    </w:docPart>
    <w:docPart>
      <w:docPartPr>
        <w:name w:val="40AD4E49C8A94254B5FFCE92B2FA49D7"/>
        <w:category>
          <w:name w:val="General"/>
          <w:gallery w:val="placeholder"/>
        </w:category>
        <w:types>
          <w:type w:val="bbPlcHdr"/>
        </w:types>
        <w:behaviors>
          <w:behavior w:val="content"/>
        </w:behaviors>
        <w:guid w:val="{BA0EC671-008D-4890-A292-7BF54C1BA98A}"/>
      </w:docPartPr>
      <w:docPartBody>
        <w:p w:rsidR="00B56EFB" w:rsidRDefault="00322A0C">
          <w:pPr>
            <w:pStyle w:val="40AD4E49C8A94254B5FFCE92B2FA49D7"/>
          </w:pPr>
          <w:r>
            <w:t>[Course Title]</w:t>
          </w:r>
        </w:p>
      </w:docPartBody>
    </w:docPart>
    <w:docPart>
      <w:docPartPr>
        <w:name w:val="0322B70743744B98B2A8432FA69881F9"/>
        <w:category>
          <w:name w:val="General"/>
          <w:gallery w:val="placeholder"/>
        </w:category>
        <w:types>
          <w:type w:val="bbPlcHdr"/>
        </w:types>
        <w:behaviors>
          <w:behavior w:val="content"/>
        </w:behaviors>
        <w:guid w:val="{7E73E69C-97BF-4ADC-A86E-B1A128AC916A}"/>
      </w:docPartPr>
      <w:docPartBody>
        <w:p w:rsidR="00B56EFB" w:rsidRDefault="00322A0C">
          <w:pPr>
            <w:pStyle w:val="0322B70743744B98B2A8432FA69881F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0C"/>
    <w:rsid w:val="00322A0C"/>
    <w:rsid w:val="00634114"/>
    <w:rsid w:val="007E0CBA"/>
    <w:rsid w:val="008241E9"/>
    <w:rsid w:val="00B56EFB"/>
    <w:rsid w:val="00EA3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31D46FAAFF924AD6BB64561F2FF8D3BD">
    <w:name w:val="31D46FAAFF924AD6BB64561F2FF8D3BD"/>
  </w:style>
  <w:style w:type="paragraph" w:customStyle="1" w:styleId="DD3E410F7EB64F9498BE50EB8CF67DC6">
    <w:name w:val="DD3E410F7EB64F9498BE50EB8CF67DC6"/>
  </w:style>
  <w:style w:type="paragraph" w:customStyle="1" w:styleId="40AD4E49C8A94254B5FFCE92B2FA49D7">
    <w:name w:val="40AD4E49C8A94254B5FFCE92B2FA49D7"/>
  </w:style>
  <w:style w:type="paragraph" w:customStyle="1" w:styleId="0322B70743744B98B2A8432FA69881F9">
    <w:name w:val="0322B70743744B98B2A8432FA69881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9095E129-B0D4-4529-A9E0-8573B895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85</TotalTime>
  <Pages>8</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CAAM for Smart Energy</vt:lpstr>
    </vt:vector>
  </TitlesOfParts>
  <Company/>
  <LinksUpToDate>false</LinksUpToDate>
  <CharactersWithSpaces>3550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CAAM for Smart Energy</dc:title>
  <dc:subject>Increment </dc:subject>
  <dc:creator>Laxman Dutt Degala</dc:creator>
  <cp:keywords>KDM – CS560</cp:keywords>
  <cp:lastModifiedBy>Laxman Dutt Degala</cp:lastModifiedBy>
  <cp:revision>31</cp:revision>
  <dcterms:created xsi:type="dcterms:W3CDTF">2014-05-03T00:44:00Z</dcterms:created>
  <dcterms:modified xsi:type="dcterms:W3CDTF">2014-05-05T02:58:00Z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